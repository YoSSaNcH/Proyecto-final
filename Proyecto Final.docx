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:rsidTr="0084692A">
        <w:trPr>
          <w:trHeight w:val="1705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1259E4" w:rsidRDefault="0084692A" w:rsidP="00AE68A8">
            <w:r w:rsidRPr="0084692A">
              <w:rPr>
                <w:lang w:val="es-MX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-4445</wp:posOffset>
                  </wp:positionV>
                  <wp:extent cx="1762125" cy="1820748"/>
                  <wp:effectExtent l="133350" t="0" r="257175" b="160655"/>
                  <wp:wrapNone/>
                  <wp:docPr id="5" name="Imagen 5" descr="Logos | CBTis No.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s | CBTis No.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82074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152400" dist="12000" dir="900000" sy="98000" kx="110000" ky="200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perspectiveRelaxed">
                              <a:rot lat="19800000" lon="1200000" rev="20820000"/>
                            </a:camera>
                            <a:lightRig rig="threePt" dir="t"/>
                          </a:scene3d>
                          <a:sp3d contourW="6350" prstMaterial="matte">
                            <a:bevelT w="101600" h="10160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1259E4" w:rsidRDefault="0084692A" w:rsidP="0084692A">
            <w:pPr>
              <w:pStyle w:val="Ttulo"/>
              <w:jc w:val="center"/>
            </w:pP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E69E70" wp14:editId="6A591689">
                      <wp:simplePos x="0" y="0"/>
                      <wp:positionH relativeFrom="column">
                        <wp:posOffset>2141220</wp:posOffset>
                      </wp:positionH>
                      <wp:positionV relativeFrom="paragraph">
                        <wp:posOffset>1089660</wp:posOffset>
                      </wp:positionV>
                      <wp:extent cx="1981200" cy="838200"/>
                      <wp:effectExtent l="0" t="0" r="0" b="0"/>
                      <wp:wrapSquare wrapText="bothSides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1200" cy="838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4692A" w:rsidRPr="0084692A" w:rsidRDefault="0084692A" w:rsidP="0084692A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Profesor</w:t>
                                  </w:r>
                                  <w:r w:rsidRPr="0084692A">
                                    <w:rPr>
                                      <w:b/>
                                      <w:sz w:val="24"/>
                                    </w:rPr>
                                    <w:t>:</w:t>
                                  </w:r>
                                </w:p>
                                <w:p w:rsidR="0084692A" w:rsidRDefault="0084692A" w:rsidP="0084692A">
                                  <w:r>
                                    <w:t xml:space="preserve">Ismael Arturo Acevedo Rendón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E69E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7" o:spid="_x0000_s1026" type="#_x0000_t202" style="position:absolute;left:0;text-align:left;margin-left:168.6pt;margin-top:85.8pt;width:156pt;height:6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" filled="f" stroked="f" strokeweight=".5pt">
                      <v:textbox>
                        <w:txbxContent>
                          <w:p w:rsidR="0084692A" w:rsidRPr="0084692A" w:rsidRDefault="0084692A" w:rsidP="0084692A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Profesor</w:t>
                            </w:r>
                            <w:r w:rsidRPr="0084692A">
                              <w:rPr>
                                <w:b/>
                                <w:sz w:val="24"/>
                              </w:rPr>
                              <w:t>:</w:t>
                            </w:r>
                          </w:p>
                          <w:p w:rsidR="0084692A" w:rsidRDefault="0084692A" w:rsidP="0084692A">
                            <w:r>
                              <w:t xml:space="preserve">Ismael Arturo Acevedo Rendón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C43037E" wp14:editId="31E9F35B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1119505</wp:posOffset>
                      </wp:positionV>
                      <wp:extent cx="1981200" cy="808990"/>
                      <wp:effectExtent l="0" t="0" r="0" b="0"/>
                      <wp:wrapSquare wrapText="bothSides"/>
                      <wp:docPr id="9" name="Cuadro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1200" cy="8089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4692A" w:rsidRPr="0084692A" w:rsidRDefault="0084692A" w:rsidP="0084692A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84692A">
                                    <w:rPr>
                                      <w:b/>
                                      <w:sz w:val="24"/>
                                    </w:rPr>
                                    <w:t>Integrantes:</w:t>
                                  </w:r>
                                </w:p>
                                <w:p w:rsidR="0084692A" w:rsidRPr="001259E4" w:rsidRDefault="0084692A" w:rsidP="0084692A">
                                  <w:pPr>
                                    <w:pStyle w:val="Contacto"/>
                                  </w:pPr>
                                  <w:r>
                                    <w:t>Yosef Omar Sanchez Santiago</w:t>
                                  </w:r>
                                </w:p>
                                <w:p w:rsidR="0084692A" w:rsidRDefault="0084692A" w:rsidP="0084692A">
                                  <w:r>
                                    <w:t>Adrian Galvez Altamirano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43037E" id="Cuadro de texto 9" o:spid="_x0000_s1027" type="#_x0000_t202" style="position:absolute;left:0;text-align:left;margin-left:-5.75pt;margin-top:88.15pt;width:156pt;height:63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" filled="f" stroked="f" strokeweight=".5pt">
                      <v:textbox>
                        <w:txbxContent>
                          <w:p w:rsidR="0084692A" w:rsidRPr="0084692A" w:rsidRDefault="0084692A" w:rsidP="0084692A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84692A">
                              <w:rPr>
                                <w:b/>
                                <w:sz w:val="24"/>
                              </w:rPr>
                              <w:t>Integrantes:</w:t>
                            </w:r>
                          </w:p>
                          <w:p w:rsidR="0084692A" w:rsidRPr="001259E4" w:rsidRDefault="0084692A" w:rsidP="0084692A">
                            <w:pPr>
                              <w:pStyle w:val="Contacto"/>
                            </w:pPr>
                            <w:r>
                              <w:t>Yosef Omar Sanchez Santiago</w:t>
                            </w:r>
                          </w:p>
                          <w:p w:rsidR="0084692A" w:rsidRDefault="0084692A" w:rsidP="0084692A">
                            <w:r>
                              <w:t>Adrian Galvez Altamirano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84692A">
              <w:t>Proyecto Final</w:t>
            </w:r>
            <w:r w:rsidR="00E77B5E" w:rsidRPr="0084692A">
              <w:rPr>
                <w:u w:val="single"/>
                <w:lang w:bidi="es-ES"/>
              </w:rPr>
              <w:br/>
            </w:r>
            <w:r w:rsidRPr="0084692A">
              <w:rPr>
                <w:sz w:val="40"/>
              </w:rPr>
              <w:t>Desarrollo de Aplicación IOS</w:t>
            </w:r>
          </w:p>
        </w:tc>
      </w:tr>
      <w:tr w:rsidR="00E77B5E" w:rsidRPr="001259E4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3300" w:type="dxa"/>
            <w:vAlign w:val="bottom"/>
          </w:tcPr>
          <w:p w:rsidR="0084692A" w:rsidRPr="001259E4" w:rsidRDefault="0084692A" w:rsidP="0084692A">
            <w:pPr>
              <w:pStyle w:val="Contacto"/>
            </w:pPr>
          </w:p>
        </w:tc>
        <w:tc>
          <w:tcPr>
            <w:tcW w:w="3301" w:type="dxa"/>
            <w:vAlign w:val="bottom"/>
          </w:tcPr>
          <w:p w:rsidR="0084692A" w:rsidRDefault="0084692A" w:rsidP="009B591F">
            <w:pPr>
              <w:pStyle w:val="Contacto"/>
            </w:pPr>
          </w:p>
          <w:p w:rsidR="0084692A" w:rsidRPr="001259E4" w:rsidRDefault="0084692A" w:rsidP="009B591F">
            <w:pPr>
              <w:pStyle w:val="Contacto"/>
            </w:pPr>
          </w:p>
        </w:tc>
      </w:tr>
      <w:tr w:rsidR="00E77B5E" w:rsidRPr="001259E4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Default="0084692A" w:rsidP="009B591F">
            <w:pPr>
              <w:pStyle w:val="Ttulo1"/>
              <w:rPr>
                <w:lang w:bidi="es-ES"/>
              </w:rPr>
            </w:pPr>
            <w:r>
              <w:rPr>
                <w:lang w:bidi="es-ES"/>
              </w:rPr>
              <w:t>Proyecto</w:t>
            </w:r>
            <w:r w:rsidR="00E77B5E" w:rsidRPr="001259E4">
              <w:rPr>
                <w:lang w:bidi="es-ES"/>
              </w:rPr>
              <w:t>:</w:t>
            </w:r>
          </w:p>
          <w:p w:rsidR="00C10633" w:rsidRPr="00C10633" w:rsidRDefault="00C10633" w:rsidP="00C10633">
            <w:pPr>
              <w:rPr>
                <w:lang w:bidi="es-ES"/>
              </w:rPr>
            </w:pPr>
            <w:r>
              <w:rPr>
                <w:lang w:bidi="es-ES"/>
              </w:rPr>
              <w:t xml:space="preserve">Proyecto final de tercer parcial </w:t>
            </w:r>
          </w:p>
          <w:p w:rsidR="00C10633" w:rsidRDefault="00C10633" w:rsidP="00C10633">
            <w:pPr>
              <w:pStyle w:val="Ttulo1"/>
              <w:rPr>
                <w:lang w:bidi="es-ES"/>
              </w:rPr>
            </w:pPr>
            <w:r>
              <w:rPr>
                <w:lang w:bidi="es-ES"/>
              </w:rPr>
              <w:t>Objetivo</w:t>
            </w:r>
            <w:r w:rsidRPr="001259E4">
              <w:rPr>
                <w:lang w:bidi="es-ES"/>
              </w:rPr>
              <w:t>:</w:t>
            </w:r>
          </w:p>
          <w:p w:rsidR="00C10633" w:rsidRPr="00C10633" w:rsidRDefault="00C10633" w:rsidP="00C10633">
            <w:pPr>
              <w:rPr>
                <w:lang w:bidi="es-ES"/>
              </w:rPr>
            </w:pPr>
            <w:r>
              <w:rPr>
                <w:lang w:bidi="es-ES"/>
              </w:rPr>
              <w:t>La creación de una app para la acreditación del tercer parcial, que cubra una necesidad</w:t>
            </w:r>
          </w:p>
          <w:p w:rsidR="00C10633" w:rsidRDefault="00C10633" w:rsidP="00C10633">
            <w:pPr>
              <w:pStyle w:val="Ttulo1"/>
              <w:rPr>
                <w:lang w:bidi="es-ES"/>
              </w:rPr>
            </w:pPr>
            <w:r>
              <w:rPr>
                <w:lang w:bidi="es-ES"/>
              </w:rPr>
              <w:t>Justificación:</w:t>
            </w:r>
          </w:p>
          <w:p w:rsidR="00C10633" w:rsidRPr="00C10633" w:rsidRDefault="00C10633" w:rsidP="00C10633">
            <w:pPr>
              <w:rPr>
                <w:lang w:bidi="es-ES"/>
              </w:rPr>
            </w:pPr>
            <w:r>
              <w:rPr>
                <w:lang w:bidi="es-ES"/>
              </w:rPr>
              <w:t xml:space="preserve">Esta app cubrirá la necesidad del usuario mediante el uso diario satisfactoriamente </w:t>
            </w:r>
          </w:p>
          <w:p w:rsidR="00C10633" w:rsidRPr="00C10633" w:rsidRDefault="00C10633" w:rsidP="00C10633">
            <w:pPr>
              <w:rPr>
                <w:lang w:bidi="es-ES"/>
              </w:rPr>
            </w:pPr>
          </w:p>
          <w:p w:rsidR="00E77B5E" w:rsidRPr="001259E4" w:rsidRDefault="00E77B5E" w:rsidP="00C10633"/>
          <w:p w:rsidR="00E77B5E" w:rsidRPr="001259E4" w:rsidRDefault="00E77B5E" w:rsidP="00AE68A8"/>
        </w:tc>
      </w:tr>
      <w:tr w:rsidR="00E77B5E" w:rsidRPr="001259E4" w:rsidTr="00E77B5E">
        <w:trPr>
          <w:trHeight w:val="1164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54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22DDB2AD" wp14:editId="2E1C545D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61D7E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042E27" w:rsidP="00AE68A8">
            <w:pPr>
              <w:pStyle w:val="Informacin"/>
            </w:pPr>
            <w:r>
              <w:t>Cbtis. 192</w:t>
            </w:r>
          </w:p>
          <w:p w:rsidR="00E77B5E" w:rsidRPr="001259E4" w:rsidRDefault="00042E27" w:rsidP="00042E27">
            <w:pPr>
              <w:pStyle w:val="Informacin"/>
            </w:pPr>
            <w:r>
              <w:t>Ixtaczoquitlan, Ver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24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0FDD527F" wp14:editId="38B29C64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711AF9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042E27" w:rsidP="00042E27">
            <w:pPr>
              <w:pStyle w:val="Informacin"/>
            </w:pPr>
            <w:r>
              <w:t>2722066169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83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37268265" wp14:editId="5B651CE7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01108E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7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042E27" w:rsidP="00042E27">
            <w:pPr>
              <w:pStyle w:val="Informacin"/>
            </w:pPr>
            <w:r>
              <w:t>yosanch12@gmail,com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174"/>
        </w:trPr>
        <w:tc>
          <w:tcPr>
            <w:tcW w:w="719" w:type="dxa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633"/>
        </w:trPr>
        <w:tc>
          <w:tcPr>
            <w:tcW w:w="719" w:type="dxa"/>
          </w:tcPr>
          <w:p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112BD4F" wp14:editId="56F54F0C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B0754B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1259E4" w:rsidRDefault="00042E27" w:rsidP="00042E27">
            <w:pPr>
              <w:pStyle w:val="Informacin"/>
            </w:pPr>
            <w:r w:rsidRPr="00042E27">
              <w:t>https://github.com/YoSSaNcH/Proyecto-fina</w:t>
            </w:r>
          </w:p>
        </w:tc>
        <w:tc>
          <w:tcPr>
            <w:tcW w:w="423" w:type="dxa"/>
            <w:vMerge/>
          </w:tcPr>
          <w:p w:rsidR="00E77B5E" w:rsidRPr="001259E4" w:rsidRDefault="00E77B5E" w:rsidP="00AE68A8"/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  <w:tr w:rsidR="00E77B5E" w:rsidRPr="001259E4" w:rsidTr="00E77B5E">
        <w:trPr>
          <w:trHeight w:val="2448"/>
        </w:trPr>
        <w:tc>
          <w:tcPr>
            <w:tcW w:w="719" w:type="dxa"/>
          </w:tcPr>
          <w:p w:rsidR="00E77B5E" w:rsidRPr="001259E4" w:rsidRDefault="00E77B5E" w:rsidP="00AE68A8"/>
        </w:tc>
        <w:tc>
          <w:tcPr>
            <w:tcW w:w="2940" w:type="dxa"/>
            <w:gridSpan w:val="2"/>
          </w:tcPr>
          <w:p w:rsidR="00E77B5E" w:rsidRPr="001259E4" w:rsidRDefault="00E77B5E" w:rsidP="00AE68A8"/>
        </w:tc>
        <w:tc>
          <w:tcPr>
            <w:tcW w:w="423" w:type="dxa"/>
          </w:tcPr>
          <w:p w:rsidR="00E77B5E" w:rsidRPr="001259E4" w:rsidRDefault="00E77B5E" w:rsidP="00AE68A8">
            <w:bookmarkStart w:id="0" w:name="_GoBack"/>
            <w:bookmarkEnd w:id="0"/>
          </w:p>
        </w:tc>
        <w:tc>
          <w:tcPr>
            <w:tcW w:w="6601" w:type="dxa"/>
            <w:gridSpan w:val="2"/>
            <w:vMerge/>
          </w:tcPr>
          <w:p w:rsidR="00E77B5E" w:rsidRPr="001259E4" w:rsidRDefault="00E77B5E" w:rsidP="00AE68A8"/>
        </w:tc>
      </w:tr>
    </w:tbl>
    <w:p w:rsidR="007F5B63" w:rsidRPr="001259E4" w:rsidRDefault="007F5B63" w:rsidP="009B591F"/>
    <w:sectPr w:rsidR="007F5B63" w:rsidRPr="001259E4" w:rsidSect="001259E4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F4E" w:rsidRDefault="00106F4E" w:rsidP="00590471">
      <w:r>
        <w:separator/>
      </w:r>
    </w:p>
  </w:endnote>
  <w:endnote w:type="continuationSeparator" w:id="0">
    <w:p w:rsidR="00106F4E" w:rsidRDefault="00106F4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F4E" w:rsidRDefault="00106F4E" w:rsidP="00590471">
      <w:r>
        <w:separator/>
      </w:r>
    </w:p>
  </w:footnote>
  <w:footnote w:type="continuationSeparator" w:id="0">
    <w:p w:rsidR="00106F4E" w:rsidRDefault="00106F4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1259E4" w:rsidRDefault="00AE68A8" w:rsidP="00060042">
    <w:pPr>
      <w:pStyle w:val="Textoindependiente"/>
    </w:pPr>
    <w:r w:rsidRPr="001259E4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9327C78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J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0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f4C1heUCvSx9iP5B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fdQUk/GPAI41Qau&#10;nSfWnz/KkQp9kpY8iwKALReBFFVC3PCHq0yy8wk8R2FQm4dMFQoBBd3lyUx9jzwveu3E7lUk1g3H&#10;ixLqmhILn4gmJbVcpUnDu+BPVkDBoaeyju+Lplt5wkkvhsEw5/pwaOOwZ+WkdWKsUOovS4WRDkTT&#10;9Zf9nkIjsCXtdD0Ts4k+HwWmzFY/JAR7AyYaXhg0FES8r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92A"/>
    <w:rsid w:val="00042E27"/>
    <w:rsid w:val="00055B72"/>
    <w:rsid w:val="00060042"/>
    <w:rsid w:val="0008685D"/>
    <w:rsid w:val="00106F4E"/>
    <w:rsid w:val="00112FD7"/>
    <w:rsid w:val="001253DD"/>
    <w:rsid w:val="001259E4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92A"/>
    <w:rsid w:val="00846CB9"/>
    <w:rsid w:val="008A1E6E"/>
    <w:rsid w:val="008B108C"/>
    <w:rsid w:val="008C2CFC"/>
    <w:rsid w:val="009475DC"/>
    <w:rsid w:val="00967B93"/>
    <w:rsid w:val="00976A14"/>
    <w:rsid w:val="009B591F"/>
    <w:rsid w:val="00A31B16"/>
    <w:rsid w:val="00AE68A8"/>
    <w:rsid w:val="00B6466C"/>
    <w:rsid w:val="00B76CDA"/>
    <w:rsid w:val="00C10633"/>
    <w:rsid w:val="00C14078"/>
    <w:rsid w:val="00C83A18"/>
    <w:rsid w:val="00CC1E8B"/>
    <w:rsid w:val="00CD2321"/>
    <w:rsid w:val="00CE1E3D"/>
    <w:rsid w:val="00D053FA"/>
    <w:rsid w:val="00D26515"/>
    <w:rsid w:val="00E1051F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customStyle="1" w:styleId="Mention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mno\AppData\Roaming\Microsoft\Plantillas\Carta%20de%20presentaci&#243;n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42B62855-3BBA-4CCD-9C91-1A67E2ED6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azules.dotx</Template>
  <TotalTime>0</TotalTime>
  <Pages>1</Pages>
  <Words>70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2022-05-03T18:12:00Z</dcterms:created>
  <dcterms:modified xsi:type="dcterms:W3CDTF">2022-05-03T18:12:00Z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